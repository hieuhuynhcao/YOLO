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9C9F0" w14:textId="27FFF5CD" w:rsidR="00C6554A" w:rsidRPr="00660A30" w:rsidRDefault="00E54AD8" w:rsidP="00971226">
      <w:pPr>
        <w:pStyle w:val="Photo"/>
        <w:jc w:val="both"/>
        <w:rPr>
          <w:rFonts w:ascii="Times New Roman" w:hAnsi="Times New Roman" w:cs="Times New Roman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660A3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C8C87FF" wp14:editId="3141CBFB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1043940" cy="1043940"/>
            <wp:effectExtent l="0" t="0" r="3810" b="3810"/>
            <wp:wrapSquare wrapText="bothSides"/>
            <wp:docPr id="2" name="Picture 2" descr="Không có mô tả ản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 ảnh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0A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22EF54" wp14:editId="22CAB38E">
                <wp:simplePos x="0" y="0"/>
                <wp:positionH relativeFrom="margin">
                  <wp:posOffset>575310</wp:posOffset>
                </wp:positionH>
                <wp:positionV relativeFrom="paragraph">
                  <wp:posOffset>-20320</wp:posOffset>
                </wp:positionV>
                <wp:extent cx="4847492" cy="1404620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74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C265D" w14:textId="77777777" w:rsidR="00E54AD8" w:rsidRPr="00F56AED" w:rsidRDefault="00E54AD8" w:rsidP="00E54AD8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6AED"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 CHI MINH UNIVERSITY OF SCIENCE</w:t>
                            </w:r>
                          </w:p>
                          <w:p w14:paraId="1C38A291" w14:textId="77777777" w:rsidR="00E54AD8" w:rsidRPr="00F56AED" w:rsidRDefault="00E54AD8" w:rsidP="00E54AD8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6AED"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FACULTY OF INFORMATION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22EF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.3pt;margin-top:-1.6pt;width:381.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" filled="f" stroked="f">
                <v:textbox style="mso-fit-shape-to-text:t">
                  <w:txbxContent>
                    <w:p w14:paraId="5A5C265D" w14:textId="77777777" w:rsidR="00E54AD8" w:rsidRPr="00F56AED" w:rsidRDefault="00E54AD8" w:rsidP="00E54AD8">
                      <w:pPr>
                        <w:jc w:val="center"/>
                        <w:rPr>
                          <w:rFonts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6AED">
                        <w:rPr>
                          <w:rFonts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 CHI MINH UNIVERSITY OF SCIENCE</w:t>
                      </w:r>
                    </w:p>
                    <w:p w14:paraId="1C38A291" w14:textId="77777777" w:rsidR="00E54AD8" w:rsidRPr="00F56AED" w:rsidRDefault="00E54AD8" w:rsidP="00E54AD8">
                      <w:pPr>
                        <w:jc w:val="center"/>
                        <w:rPr>
                          <w:rFonts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6AED">
                        <w:rPr>
                          <w:rFonts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FACULTY OF INFORMATION TECHNOLOGY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0"/>
    <w:bookmarkEnd w:id="1"/>
    <w:bookmarkEnd w:id="2"/>
    <w:bookmarkEnd w:id="3"/>
    <w:bookmarkEnd w:id="4"/>
    <w:p w14:paraId="7129ACFE" w14:textId="6A3AACBC" w:rsidR="00E54AD8" w:rsidRPr="00660A30" w:rsidRDefault="00E54AD8" w:rsidP="00971226">
      <w:pPr>
        <w:pStyle w:val="Title"/>
        <w:jc w:val="both"/>
        <w:rPr>
          <w:rFonts w:ascii="Times New Roman" w:hAnsi="Times New Roman" w:cs="Times New Roman"/>
        </w:rPr>
      </w:pPr>
    </w:p>
    <w:p w14:paraId="008C8F6B" w14:textId="0BE79B73" w:rsidR="00E54AD8" w:rsidRPr="00660A30" w:rsidRDefault="00E54AD8" w:rsidP="00971226">
      <w:pPr>
        <w:pStyle w:val="Title"/>
        <w:jc w:val="both"/>
        <w:rPr>
          <w:rFonts w:ascii="Times New Roman" w:hAnsi="Times New Roman" w:cs="Times New Roman"/>
        </w:rPr>
      </w:pPr>
    </w:p>
    <w:p w14:paraId="1EAC4C23" w14:textId="21859496" w:rsidR="00E54AD8" w:rsidRPr="00660A30" w:rsidRDefault="00E54AD8" w:rsidP="00971226">
      <w:pPr>
        <w:pStyle w:val="Title"/>
        <w:jc w:val="both"/>
        <w:rPr>
          <w:rFonts w:ascii="Times New Roman" w:hAnsi="Times New Roman" w:cs="Times New Roman"/>
        </w:rPr>
      </w:pPr>
    </w:p>
    <w:p w14:paraId="1CA2138A" w14:textId="3D5E877A" w:rsidR="00E54AD8" w:rsidRPr="00660A30" w:rsidRDefault="00E54AD8" w:rsidP="00971226">
      <w:pPr>
        <w:pStyle w:val="Title"/>
        <w:jc w:val="both"/>
        <w:rPr>
          <w:rFonts w:ascii="Times New Roman" w:hAnsi="Times New Roman" w:cs="Times New Roman"/>
        </w:rPr>
      </w:pPr>
    </w:p>
    <w:p w14:paraId="6E802DAE" w14:textId="77777777" w:rsidR="00E54AD8" w:rsidRPr="00660A30" w:rsidRDefault="00E54AD8" w:rsidP="00971226">
      <w:pPr>
        <w:pStyle w:val="Title"/>
        <w:jc w:val="both"/>
        <w:rPr>
          <w:rFonts w:ascii="Times New Roman" w:hAnsi="Times New Roman" w:cs="Times New Roman"/>
        </w:rPr>
      </w:pPr>
    </w:p>
    <w:p w14:paraId="59C4C76A" w14:textId="2B66B7F7" w:rsidR="00C6554A" w:rsidRPr="00660A30" w:rsidRDefault="00E54AD8" w:rsidP="00F63C72">
      <w:pPr>
        <w:pStyle w:val="Title"/>
        <w:rPr>
          <w:rFonts w:ascii="Times New Roman" w:hAnsi="Times New Roman" w:cs="Times New Roman"/>
          <w:sz w:val="70"/>
          <w:szCs w:val="32"/>
        </w:rPr>
      </w:pPr>
      <w:r w:rsidRPr="00660A30">
        <w:rPr>
          <w:rFonts w:ascii="Times New Roman" w:hAnsi="Times New Roman" w:cs="Times New Roman"/>
          <w:sz w:val="70"/>
          <w:szCs w:val="32"/>
        </w:rPr>
        <w:t>Final Semester Project</w:t>
      </w:r>
    </w:p>
    <w:p w14:paraId="6D23156E" w14:textId="2CA1783C" w:rsidR="00C6554A" w:rsidRPr="00660A30" w:rsidRDefault="00E54AD8" w:rsidP="00F63C72">
      <w:pPr>
        <w:pStyle w:val="Subtitle"/>
        <w:rPr>
          <w:rFonts w:ascii="Times New Roman" w:hAnsi="Times New Roman" w:cs="Times New Roman"/>
          <w:sz w:val="36"/>
          <w:szCs w:val="32"/>
        </w:rPr>
      </w:pPr>
      <w:r w:rsidRPr="00660A30">
        <w:rPr>
          <w:rFonts w:ascii="Times New Roman" w:hAnsi="Times New Roman" w:cs="Times New Roman"/>
          <w:sz w:val="36"/>
          <w:szCs w:val="32"/>
        </w:rPr>
        <w:t>yolo project</w:t>
      </w:r>
    </w:p>
    <w:p w14:paraId="154BCFFB" w14:textId="143D73DE" w:rsidR="002C74C0" w:rsidRPr="00660A30" w:rsidRDefault="00A30E1E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92C592" w14:textId="77777777" w:rsidR="00462B3E" w:rsidRPr="00660A30" w:rsidRDefault="00462B3E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ED3553D" w14:textId="5AC6BB1F" w:rsidR="009F4212" w:rsidRPr="00660A30" w:rsidRDefault="009F4212" w:rsidP="00F63C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0A30">
        <w:rPr>
          <w:rFonts w:ascii="Times New Roman" w:hAnsi="Times New Roman" w:cs="Times New Roman"/>
          <w:b/>
          <w:bCs/>
          <w:sz w:val="32"/>
          <w:szCs w:val="32"/>
        </w:rPr>
        <w:t>Student in charge:</w:t>
      </w:r>
    </w:p>
    <w:p w14:paraId="35D643D8" w14:textId="4BD3F757" w:rsidR="009F4212" w:rsidRPr="00660A30" w:rsidRDefault="009F4212" w:rsidP="00F63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660A30">
        <w:rPr>
          <w:rFonts w:ascii="Times New Roman" w:hAnsi="Times New Roman" w:cs="Times New Roman"/>
          <w:sz w:val="32"/>
          <w:szCs w:val="32"/>
        </w:rPr>
        <w:t>Huỳnh Cao Nhật Hiếu – 19127399</w:t>
      </w:r>
    </w:p>
    <w:p w14:paraId="3882E9F9" w14:textId="144CD309" w:rsidR="009F4212" w:rsidRPr="00660A30" w:rsidRDefault="009F4212" w:rsidP="00F63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660A30">
        <w:rPr>
          <w:rFonts w:ascii="Times New Roman" w:hAnsi="Times New Roman" w:cs="Times New Roman"/>
          <w:sz w:val="32"/>
          <w:szCs w:val="32"/>
        </w:rPr>
        <w:t xml:space="preserve">Ngô Đăng Khoa </w:t>
      </w:r>
      <w:r w:rsidR="00CC5FBD" w:rsidRPr="00660A30">
        <w:rPr>
          <w:rFonts w:ascii="Times New Roman" w:hAnsi="Times New Roman" w:cs="Times New Roman"/>
          <w:sz w:val="32"/>
          <w:szCs w:val="32"/>
        </w:rPr>
        <w:t>–</w:t>
      </w:r>
      <w:r w:rsidRPr="00660A30">
        <w:rPr>
          <w:rFonts w:ascii="Times New Roman" w:hAnsi="Times New Roman" w:cs="Times New Roman"/>
          <w:sz w:val="32"/>
          <w:szCs w:val="32"/>
        </w:rPr>
        <w:t xml:space="preserve"> 19127444</w:t>
      </w:r>
    </w:p>
    <w:p w14:paraId="5A69E14C" w14:textId="6CE19D4D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65C72BC" w14:textId="43AA4F2B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ABF949" w14:textId="1B876F77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CBEB24" w14:textId="6B08A5C8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CCE477" w14:textId="606577FA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B8AE5A" w14:textId="5B058830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color w:val="595959" w:themeColor="text1" w:themeTint="A6"/>
          <w:sz w:val="22"/>
          <w:szCs w:val="22"/>
        </w:rPr>
        <w:id w:val="414292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ADA2E4" w14:textId="0B4840EF" w:rsidR="00F562B2" w:rsidRPr="00660A30" w:rsidRDefault="00F562B2">
          <w:pPr>
            <w:pStyle w:val="TOCHeading"/>
            <w:rPr>
              <w:rFonts w:ascii="Times New Roman" w:hAnsi="Times New Roman" w:cs="Times New Roman"/>
            </w:rPr>
          </w:pPr>
          <w:r w:rsidRPr="00660A30">
            <w:rPr>
              <w:rFonts w:ascii="Times New Roman" w:hAnsi="Times New Roman" w:cs="Times New Roman"/>
            </w:rPr>
            <w:t>Contents</w:t>
          </w:r>
        </w:p>
        <w:p w14:paraId="4DFFF76C" w14:textId="1F1318D5" w:rsidR="009A40B5" w:rsidRDefault="00F562B2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 w:rsidRPr="00660A30">
            <w:rPr>
              <w:rFonts w:ascii="Times New Roman" w:hAnsi="Times New Roman" w:cs="Times New Roman"/>
            </w:rPr>
            <w:fldChar w:fldCharType="begin"/>
          </w:r>
          <w:r w:rsidRPr="00660A30">
            <w:rPr>
              <w:rFonts w:ascii="Times New Roman" w:hAnsi="Times New Roman" w:cs="Times New Roman"/>
            </w:rPr>
            <w:instrText xml:space="preserve"> TOC \o "1-3" \h \z \u </w:instrText>
          </w:r>
          <w:r w:rsidRPr="00660A30">
            <w:rPr>
              <w:rFonts w:ascii="Times New Roman" w:hAnsi="Times New Roman" w:cs="Times New Roman"/>
            </w:rPr>
            <w:fldChar w:fldCharType="separate"/>
          </w:r>
          <w:hyperlink w:anchor="_Toc92273006" w:history="1"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9A40B5">
              <w:rPr>
                <w:rFonts w:eastAsiaTheme="minorEastAsia"/>
                <w:noProof/>
                <w:color w:val="auto"/>
              </w:rPr>
              <w:tab/>
            </w:r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Requirement 1: Install YOLO</w:t>
            </w:r>
            <w:r w:rsidR="009A40B5">
              <w:rPr>
                <w:noProof/>
                <w:webHidden/>
              </w:rPr>
              <w:tab/>
            </w:r>
            <w:r w:rsidR="009A40B5">
              <w:rPr>
                <w:noProof/>
                <w:webHidden/>
              </w:rPr>
              <w:fldChar w:fldCharType="begin"/>
            </w:r>
            <w:r w:rsidR="009A40B5">
              <w:rPr>
                <w:noProof/>
                <w:webHidden/>
              </w:rPr>
              <w:instrText xml:space="preserve"> PAGEREF _Toc92273006 \h </w:instrText>
            </w:r>
            <w:r w:rsidR="009A40B5">
              <w:rPr>
                <w:noProof/>
                <w:webHidden/>
              </w:rPr>
            </w:r>
            <w:r w:rsidR="009A40B5">
              <w:rPr>
                <w:noProof/>
                <w:webHidden/>
              </w:rPr>
              <w:fldChar w:fldCharType="separate"/>
            </w:r>
            <w:r w:rsidR="00962F01">
              <w:rPr>
                <w:noProof/>
                <w:webHidden/>
              </w:rPr>
              <w:t>2</w:t>
            </w:r>
            <w:r w:rsidR="009A40B5">
              <w:rPr>
                <w:noProof/>
                <w:webHidden/>
              </w:rPr>
              <w:fldChar w:fldCharType="end"/>
            </w:r>
          </w:hyperlink>
        </w:p>
        <w:p w14:paraId="6FC3B65C" w14:textId="36B3CA45" w:rsidR="009A40B5" w:rsidRDefault="00A30E1E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92273007" w:history="1"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9A40B5">
              <w:rPr>
                <w:rFonts w:eastAsiaTheme="minorEastAsia"/>
                <w:noProof/>
                <w:color w:val="auto"/>
              </w:rPr>
              <w:tab/>
            </w:r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Requirement 2: Apply YOLO to build application</w:t>
            </w:r>
            <w:r w:rsidR="009A40B5">
              <w:rPr>
                <w:noProof/>
                <w:webHidden/>
              </w:rPr>
              <w:tab/>
            </w:r>
            <w:r w:rsidR="009A40B5">
              <w:rPr>
                <w:noProof/>
                <w:webHidden/>
              </w:rPr>
              <w:fldChar w:fldCharType="begin"/>
            </w:r>
            <w:r w:rsidR="009A40B5">
              <w:rPr>
                <w:noProof/>
                <w:webHidden/>
              </w:rPr>
              <w:instrText xml:space="preserve"> PAGEREF _Toc92273007 \h </w:instrText>
            </w:r>
            <w:r w:rsidR="009A40B5">
              <w:rPr>
                <w:noProof/>
                <w:webHidden/>
              </w:rPr>
            </w:r>
            <w:r w:rsidR="009A40B5">
              <w:rPr>
                <w:noProof/>
                <w:webHidden/>
              </w:rPr>
              <w:fldChar w:fldCharType="separate"/>
            </w:r>
            <w:r w:rsidR="00962F01">
              <w:rPr>
                <w:noProof/>
                <w:webHidden/>
              </w:rPr>
              <w:t>7</w:t>
            </w:r>
            <w:r w:rsidR="009A40B5">
              <w:rPr>
                <w:noProof/>
                <w:webHidden/>
              </w:rPr>
              <w:fldChar w:fldCharType="end"/>
            </w:r>
          </w:hyperlink>
        </w:p>
        <w:p w14:paraId="4237D63E" w14:textId="474CF3DF" w:rsidR="009A40B5" w:rsidRDefault="00A30E1E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92273008" w:history="1"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9A40B5">
              <w:rPr>
                <w:rFonts w:eastAsiaTheme="minorEastAsia"/>
                <w:noProof/>
                <w:color w:val="auto"/>
              </w:rPr>
              <w:tab/>
            </w:r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explain step by step:</w:t>
            </w:r>
            <w:r w:rsidR="009A40B5">
              <w:rPr>
                <w:noProof/>
                <w:webHidden/>
              </w:rPr>
              <w:tab/>
            </w:r>
            <w:r w:rsidR="009A40B5">
              <w:rPr>
                <w:noProof/>
                <w:webHidden/>
              </w:rPr>
              <w:fldChar w:fldCharType="begin"/>
            </w:r>
            <w:r w:rsidR="009A40B5">
              <w:rPr>
                <w:noProof/>
                <w:webHidden/>
              </w:rPr>
              <w:instrText xml:space="preserve"> PAGEREF _Toc92273008 \h </w:instrText>
            </w:r>
            <w:r w:rsidR="009A40B5">
              <w:rPr>
                <w:noProof/>
                <w:webHidden/>
              </w:rPr>
            </w:r>
            <w:r w:rsidR="009A40B5">
              <w:rPr>
                <w:noProof/>
                <w:webHidden/>
              </w:rPr>
              <w:fldChar w:fldCharType="separate"/>
            </w:r>
            <w:r w:rsidR="00962F01">
              <w:rPr>
                <w:noProof/>
                <w:webHidden/>
              </w:rPr>
              <w:t>7</w:t>
            </w:r>
            <w:r w:rsidR="009A40B5">
              <w:rPr>
                <w:noProof/>
                <w:webHidden/>
              </w:rPr>
              <w:fldChar w:fldCharType="end"/>
            </w:r>
          </w:hyperlink>
        </w:p>
        <w:p w14:paraId="7322D4DF" w14:textId="6E341AE7" w:rsidR="009A40B5" w:rsidRDefault="00A30E1E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92273009" w:history="1"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9A40B5">
              <w:rPr>
                <w:rFonts w:eastAsiaTheme="minorEastAsia"/>
                <w:noProof/>
                <w:color w:val="auto"/>
              </w:rPr>
              <w:tab/>
            </w:r>
            <w:r w:rsidR="009A40B5" w:rsidRPr="0046167B">
              <w:rPr>
                <w:rStyle w:val="Hyperlink"/>
                <w:rFonts w:ascii="Times New Roman" w:hAnsi="Times New Roman" w:cs="Times New Roman"/>
                <w:noProof/>
              </w:rPr>
              <w:t>Evaluate the model</w:t>
            </w:r>
            <w:r w:rsidR="009A40B5">
              <w:rPr>
                <w:noProof/>
                <w:webHidden/>
              </w:rPr>
              <w:tab/>
            </w:r>
            <w:r w:rsidR="009A40B5">
              <w:rPr>
                <w:noProof/>
                <w:webHidden/>
              </w:rPr>
              <w:fldChar w:fldCharType="begin"/>
            </w:r>
            <w:r w:rsidR="009A40B5">
              <w:rPr>
                <w:noProof/>
                <w:webHidden/>
              </w:rPr>
              <w:instrText xml:space="preserve"> PAGEREF _Toc92273009 \h </w:instrText>
            </w:r>
            <w:r w:rsidR="009A40B5">
              <w:rPr>
                <w:noProof/>
                <w:webHidden/>
              </w:rPr>
            </w:r>
            <w:r w:rsidR="009A40B5">
              <w:rPr>
                <w:noProof/>
                <w:webHidden/>
              </w:rPr>
              <w:fldChar w:fldCharType="separate"/>
            </w:r>
            <w:r w:rsidR="00962F01">
              <w:rPr>
                <w:noProof/>
                <w:webHidden/>
              </w:rPr>
              <w:t>9</w:t>
            </w:r>
            <w:r w:rsidR="009A40B5">
              <w:rPr>
                <w:noProof/>
                <w:webHidden/>
              </w:rPr>
              <w:fldChar w:fldCharType="end"/>
            </w:r>
          </w:hyperlink>
        </w:p>
        <w:p w14:paraId="1A4D72BD" w14:textId="6F9ED602" w:rsidR="009A40B5" w:rsidRDefault="00A30E1E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92273010" w:history="1">
            <w:r w:rsidR="009A40B5" w:rsidRPr="0046167B">
              <w:rPr>
                <w:rStyle w:val="Hyperlink"/>
                <w:noProof/>
              </w:rPr>
              <w:t>3.</w:t>
            </w:r>
            <w:r w:rsidR="009A40B5">
              <w:rPr>
                <w:rFonts w:eastAsiaTheme="minorEastAsia"/>
                <w:noProof/>
                <w:color w:val="auto"/>
              </w:rPr>
              <w:tab/>
            </w:r>
            <w:r w:rsidR="009A40B5" w:rsidRPr="0046167B">
              <w:rPr>
                <w:rStyle w:val="Hyperlink"/>
                <w:noProof/>
              </w:rPr>
              <w:t>References:</w:t>
            </w:r>
            <w:r w:rsidR="009A40B5">
              <w:rPr>
                <w:noProof/>
                <w:webHidden/>
              </w:rPr>
              <w:tab/>
            </w:r>
            <w:r w:rsidR="009A40B5">
              <w:rPr>
                <w:noProof/>
                <w:webHidden/>
              </w:rPr>
              <w:fldChar w:fldCharType="begin"/>
            </w:r>
            <w:r w:rsidR="009A40B5">
              <w:rPr>
                <w:noProof/>
                <w:webHidden/>
              </w:rPr>
              <w:instrText xml:space="preserve"> PAGEREF _Toc92273010 \h </w:instrText>
            </w:r>
            <w:r w:rsidR="009A40B5">
              <w:rPr>
                <w:noProof/>
                <w:webHidden/>
              </w:rPr>
            </w:r>
            <w:r w:rsidR="009A40B5">
              <w:rPr>
                <w:noProof/>
                <w:webHidden/>
              </w:rPr>
              <w:fldChar w:fldCharType="separate"/>
            </w:r>
            <w:r w:rsidR="00962F01">
              <w:rPr>
                <w:noProof/>
                <w:webHidden/>
              </w:rPr>
              <w:t>10</w:t>
            </w:r>
            <w:r w:rsidR="009A40B5">
              <w:rPr>
                <w:noProof/>
                <w:webHidden/>
              </w:rPr>
              <w:fldChar w:fldCharType="end"/>
            </w:r>
          </w:hyperlink>
        </w:p>
        <w:p w14:paraId="594EBC20" w14:textId="28377CBA" w:rsidR="00F562B2" w:rsidRPr="00660A30" w:rsidRDefault="00F562B2">
          <w:pPr>
            <w:rPr>
              <w:rFonts w:ascii="Times New Roman" w:hAnsi="Times New Roman" w:cs="Times New Roman"/>
            </w:rPr>
          </w:pPr>
          <w:r w:rsidRPr="00660A3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E467CF0" w14:textId="71340BC7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B4D696" w14:textId="58993E17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EFCD1A" w14:textId="4F9C22A1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3E95F91" w14:textId="1B0418CB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737D26E" w14:textId="03907FA9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7E24A0" w14:textId="574FEABC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ED1B9E" w14:textId="364956C3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9252ED" w14:textId="26843101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858C436" w14:textId="406C2515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FD76BD3" w14:textId="56504548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7ECDDF" w14:textId="7BACC15E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833FCA" w14:textId="1F32FFFA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92DA43" w14:textId="56CBF7E8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9F268A1" w14:textId="13A4E82B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FCDDA4" w14:textId="5BCF9A9E" w:rsidR="00CC5FBD" w:rsidRPr="00660A30" w:rsidRDefault="00CC5FBD" w:rsidP="0097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299A8B" w14:textId="4C567CD9" w:rsidR="00CC5FBD" w:rsidRDefault="00CC5FBD" w:rsidP="00971226">
      <w:pPr>
        <w:pStyle w:val="Heading1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bookmarkStart w:id="5" w:name="_Toc92273006"/>
      <w:r w:rsidRPr="00660A30">
        <w:rPr>
          <w:rFonts w:ascii="Times New Roman" w:hAnsi="Times New Roman" w:cs="Times New Roman"/>
        </w:rPr>
        <w:lastRenderedPageBreak/>
        <w:t>Requirement 1</w:t>
      </w:r>
      <w:r w:rsidR="006A4670">
        <w:rPr>
          <w:rFonts w:ascii="Times New Roman" w:hAnsi="Times New Roman" w:cs="Times New Roman"/>
        </w:rPr>
        <w:t>: Install YOLO</w:t>
      </w:r>
      <w:bookmarkEnd w:id="5"/>
    </w:p>
    <w:p w14:paraId="5E273687" w14:textId="1F913120" w:rsidR="00FB3314" w:rsidRDefault="00FB3314" w:rsidP="00FB3314">
      <w:pPr>
        <w:pStyle w:val="ListParagraph"/>
        <w:numPr>
          <w:ilvl w:val="0"/>
          <w:numId w:val="20"/>
        </w:numPr>
      </w:pPr>
      <w:r>
        <w:t xml:space="preserve">Step 1: We install Yolo from darknet on Google colab </w:t>
      </w:r>
    </w:p>
    <w:p w14:paraId="20164A9B" w14:textId="77777777" w:rsidR="00FB3314" w:rsidRDefault="00FB3314" w:rsidP="00FB3314">
      <w:pPr>
        <w:pStyle w:val="ListParagraph"/>
      </w:pPr>
    </w:p>
    <w:p w14:paraId="65DA1924" w14:textId="76E3E8B3" w:rsidR="00FB3314" w:rsidRDefault="00FB3314" w:rsidP="00FB3314">
      <w:pPr>
        <w:pStyle w:val="ListParagraph"/>
        <w:rPr>
          <w:lang w:val="vi-VN"/>
        </w:rPr>
      </w:pPr>
      <w:r w:rsidRPr="00FB3314">
        <w:rPr>
          <w:noProof/>
        </w:rPr>
        <w:drawing>
          <wp:inline distT="0" distB="0" distL="0" distR="0" wp14:anchorId="68A91DCB" wp14:editId="19AC0260">
            <wp:extent cx="5486400" cy="218440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2146" w14:textId="38360C62" w:rsidR="00D3626F" w:rsidRPr="00D3626F" w:rsidRDefault="00E3713D" w:rsidP="00D3626F">
      <w:pPr>
        <w:pStyle w:val="ListParagraph"/>
        <w:rPr>
          <w:lang w:val="vi-VN"/>
        </w:rPr>
      </w:pPr>
      <w:r w:rsidRPr="00E3713D">
        <w:rPr>
          <w:noProof/>
          <w:lang w:val="vi-VN"/>
        </w:rPr>
        <w:drawing>
          <wp:inline distT="0" distB="0" distL="0" distR="0" wp14:anchorId="331D648C" wp14:editId="2FB7AA5C">
            <wp:extent cx="5486400" cy="2663190"/>
            <wp:effectExtent l="0" t="0" r="0" b="381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C428" w14:textId="274C0165" w:rsidR="00E3713D" w:rsidRDefault="00E3713D" w:rsidP="00E3713D">
      <w:pPr>
        <w:pStyle w:val="ListParagraph"/>
        <w:numPr>
          <w:ilvl w:val="0"/>
          <w:numId w:val="20"/>
        </w:numPr>
        <w:rPr>
          <w:lang w:val="vi-VN"/>
        </w:rPr>
      </w:pPr>
      <w:r>
        <w:rPr>
          <w:lang w:val="vi-VN"/>
        </w:rPr>
        <w:t>Step 2: Import library and implement predict function</w:t>
      </w:r>
    </w:p>
    <w:p w14:paraId="52FCE189" w14:textId="77777777" w:rsidR="00D3626F" w:rsidRDefault="00D3626F" w:rsidP="00D3626F">
      <w:pPr>
        <w:pStyle w:val="ListParagraph"/>
        <w:rPr>
          <w:lang w:val="vi-VN"/>
        </w:rPr>
      </w:pPr>
    </w:p>
    <w:p w14:paraId="76E5D012" w14:textId="3B4B34D3" w:rsidR="00D3626F" w:rsidRPr="00D3626F" w:rsidRDefault="00E3713D" w:rsidP="00D3626F">
      <w:pPr>
        <w:pStyle w:val="ListParagraph"/>
        <w:rPr>
          <w:lang w:val="vi-VN"/>
        </w:rPr>
      </w:pPr>
      <w:r w:rsidRPr="00E3713D">
        <w:rPr>
          <w:noProof/>
          <w:lang w:val="vi-VN"/>
        </w:rPr>
        <w:drawing>
          <wp:inline distT="0" distB="0" distL="0" distR="0" wp14:anchorId="0A11A9EF" wp14:editId="27AB66C0">
            <wp:extent cx="5486400" cy="16306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26F" w:rsidRPr="00D3626F">
        <w:rPr>
          <w:lang w:val="vi-VN"/>
        </w:rPr>
        <w:br w:type="page"/>
      </w:r>
    </w:p>
    <w:p w14:paraId="04619886" w14:textId="0CA73EAC" w:rsidR="00D3626F" w:rsidRDefault="00D3626F" w:rsidP="00E3713D">
      <w:pPr>
        <w:pStyle w:val="ListParagraph"/>
        <w:rPr>
          <w:lang w:val="vi-VN"/>
        </w:rPr>
      </w:pPr>
      <w:r>
        <w:lastRenderedPageBreak/>
        <w:t>Then we implement</w:t>
      </w:r>
      <w:r w:rsidR="00F2670E">
        <w:t>ed</w:t>
      </w:r>
      <w:r>
        <w:t xml:space="preserve"> </w:t>
      </w:r>
      <w:r w:rsidRPr="00D3626F">
        <w:rPr>
          <w:b/>
          <w:bCs/>
        </w:rPr>
        <w:t>darknet_helper</w:t>
      </w:r>
      <w:r>
        <w:rPr>
          <w:b/>
          <w:bCs/>
        </w:rPr>
        <w:t xml:space="preserve"> </w:t>
      </w:r>
      <w:r>
        <w:t>to run detection on image</w:t>
      </w:r>
      <w:r w:rsidR="00F2670E">
        <w:t>, this function we refer</w:t>
      </w:r>
      <w:r w:rsidR="009A18FF">
        <w:t>ed</w:t>
      </w:r>
      <w:r w:rsidR="00F2670E">
        <w:rPr>
          <w:lang w:val="vi-VN"/>
        </w:rPr>
        <w:t xml:space="preserve"> from</w:t>
      </w:r>
      <w:r w:rsidR="00F2670E">
        <w:t xml:space="preserve"> </w:t>
      </w:r>
      <w:hyperlink r:id="rId12" w:history="1">
        <w:r w:rsidR="00F2670E" w:rsidRPr="006F7D31">
          <w:rPr>
            <w:rStyle w:val="Hyperlink"/>
            <w:lang w:val="vi-VN"/>
          </w:rPr>
          <w:t>https://github.com/MINED30/Face_Mask_Detection_YOLO?fbclid=IwAR1uVLNqP3l9_6Wi3El_F9wA0QeHDM-ENJ8Iw_99_nUSxv-zq23pKu-i4Kk</w:t>
        </w:r>
      </w:hyperlink>
    </w:p>
    <w:p w14:paraId="5DBF8813" w14:textId="77777777" w:rsidR="00F2670E" w:rsidRPr="00F2670E" w:rsidRDefault="00F2670E" w:rsidP="00E3713D">
      <w:pPr>
        <w:pStyle w:val="ListParagraph"/>
        <w:rPr>
          <w:lang w:val="vi-VN"/>
        </w:rPr>
      </w:pPr>
    </w:p>
    <w:p w14:paraId="43B3FE7F" w14:textId="17D42862" w:rsidR="00D3626F" w:rsidRDefault="00D3626F" w:rsidP="00E3713D">
      <w:pPr>
        <w:pStyle w:val="ListParagraph"/>
      </w:pPr>
      <w:r w:rsidRPr="00D3626F">
        <w:rPr>
          <w:noProof/>
        </w:rPr>
        <w:drawing>
          <wp:inline distT="0" distB="0" distL="0" distR="0" wp14:anchorId="7CAFC70B" wp14:editId="24C51688">
            <wp:extent cx="5486400" cy="3352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529" w14:textId="32ED1A28" w:rsidR="00F2670E" w:rsidRDefault="00F2670E" w:rsidP="00E3713D">
      <w:pPr>
        <w:pStyle w:val="ListParagraph"/>
      </w:pPr>
    </w:p>
    <w:p w14:paraId="4D113637" w14:textId="64CDB322" w:rsidR="00F2670E" w:rsidRDefault="00675D4E" w:rsidP="00E3713D">
      <w:pPr>
        <w:pStyle w:val="ListParagraph"/>
      </w:pPr>
      <w:r w:rsidRPr="00727B33">
        <w:rPr>
          <w:noProof/>
        </w:rPr>
        <w:drawing>
          <wp:anchor distT="0" distB="0" distL="114300" distR="114300" simplePos="0" relativeHeight="251661312" behindDoc="0" locked="0" layoutInCell="1" allowOverlap="1" wp14:anchorId="0F1CFDD9" wp14:editId="7841ADF0">
            <wp:simplePos x="0" y="0"/>
            <wp:positionH relativeFrom="column">
              <wp:posOffset>313745</wp:posOffset>
            </wp:positionH>
            <wp:positionV relativeFrom="paragraph">
              <wp:posOffset>682018</wp:posOffset>
            </wp:positionV>
            <wp:extent cx="5738495" cy="1086485"/>
            <wp:effectExtent l="0" t="0" r="0" b="0"/>
            <wp:wrapSquare wrapText="bothSides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B33">
        <w:t>Next,</w:t>
      </w:r>
      <w:r w:rsidR="00F2670E">
        <w:t xml:space="preserve"> we </w:t>
      </w:r>
      <w:r w:rsidR="00727B33">
        <w:t xml:space="preserve">implemented </w:t>
      </w:r>
      <w:r w:rsidR="00727B33" w:rsidRPr="00727B33">
        <w:rPr>
          <w:b/>
          <w:bCs/>
        </w:rPr>
        <w:t>yolo_predict</w:t>
      </w:r>
      <w:r w:rsidR="00727B33">
        <w:rPr>
          <w:b/>
          <w:bCs/>
        </w:rPr>
        <w:t xml:space="preserve"> </w:t>
      </w:r>
      <w:r w:rsidR="00727B33">
        <w:t>draw a bounding box and classify object</w:t>
      </w:r>
      <w:r>
        <w:t>. This function’s input is a path of image, then we use OpenCV to read that image to a 3D array then draw a bounding box on it and save back to its file path.</w:t>
      </w:r>
    </w:p>
    <w:p w14:paraId="6CC150C0" w14:textId="203E38AF" w:rsidR="00727B33" w:rsidRDefault="00727B33" w:rsidP="00E3713D">
      <w:pPr>
        <w:pStyle w:val="ListParagraph"/>
      </w:pPr>
    </w:p>
    <w:p w14:paraId="4232E52A" w14:textId="4B3DE928" w:rsidR="00727B33" w:rsidRDefault="00727B33" w:rsidP="00727B33">
      <w:pPr>
        <w:pStyle w:val="ListParagraph"/>
        <w:numPr>
          <w:ilvl w:val="0"/>
          <w:numId w:val="20"/>
        </w:numPr>
      </w:pPr>
      <w:r>
        <w:t>Step 3: Implement web application to demo Yolo</w:t>
      </w:r>
    </w:p>
    <w:p w14:paraId="2126894A" w14:textId="3D1E131A" w:rsidR="00727B33" w:rsidRDefault="0002325E" w:rsidP="00727B33">
      <w:pPr>
        <w:pStyle w:val="ListParagraph"/>
      </w:pPr>
      <w:r>
        <w:t xml:space="preserve">To make a web application on Colab we used </w:t>
      </w:r>
      <w:r>
        <w:rPr>
          <w:b/>
          <w:bCs/>
        </w:rPr>
        <w:t>flask-ngrok</w:t>
      </w:r>
      <w:r>
        <w:t xml:space="preserve"> to make a local server.</w:t>
      </w:r>
    </w:p>
    <w:p w14:paraId="70F4F0AA" w14:textId="77777777" w:rsidR="0002325E" w:rsidRDefault="0002325E" w:rsidP="00727B33">
      <w:pPr>
        <w:pStyle w:val="ListParagraph"/>
      </w:pPr>
    </w:p>
    <w:p w14:paraId="4687D71F" w14:textId="5F23123B" w:rsidR="0002325E" w:rsidRDefault="0002325E" w:rsidP="0002325E">
      <w:pPr>
        <w:pStyle w:val="ListParagraph"/>
      </w:pPr>
      <w:r w:rsidRPr="0002325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DAFE38D" wp14:editId="76DC7B3A">
            <wp:simplePos x="0" y="0"/>
            <wp:positionH relativeFrom="margin">
              <wp:align>right</wp:align>
            </wp:positionH>
            <wp:positionV relativeFrom="paragraph">
              <wp:posOffset>27</wp:posOffset>
            </wp:positionV>
            <wp:extent cx="5486400" cy="2823210"/>
            <wp:effectExtent l="0" t="0" r="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448CA" w14:textId="39A29939" w:rsidR="0002325E" w:rsidRDefault="00E33B9F" w:rsidP="0002325E">
      <w:r w:rsidRPr="004B3AA2">
        <w:rPr>
          <w:noProof/>
        </w:rPr>
        <w:drawing>
          <wp:anchor distT="0" distB="0" distL="114300" distR="114300" simplePos="0" relativeHeight="251663360" behindDoc="0" locked="0" layoutInCell="1" allowOverlap="1" wp14:anchorId="1FB83348" wp14:editId="269937B6">
            <wp:simplePos x="0" y="0"/>
            <wp:positionH relativeFrom="margin">
              <wp:align>center</wp:align>
            </wp:positionH>
            <wp:positionV relativeFrom="paragraph">
              <wp:posOffset>363247</wp:posOffset>
            </wp:positionV>
            <wp:extent cx="7086235" cy="503582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235" cy="50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25E">
        <w:t xml:space="preserve">To run this server, we have to load the model </w:t>
      </w:r>
      <w:r w:rsidR="006353B9">
        <w:t>first</w:t>
      </w:r>
      <w:r w:rsidR="006353B9">
        <w:rPr>
          <w:lang w:val="vi-VN"/>
        </w:rPr>
        <w:t>.</w:t>
      </w:r>
    </w:p>
    <w:p w14:paraId="13526FC8" w14:textId="41B4C835" w:rsidR="004B3AA2" w:rsidRDefault="004B3AA2" w:rsidP="0002325E"/>
    <w:p w14:paraId="15EFE650" w14:textId="5FDACAE0" w:rsidR="004B3AA2" w:rsidRDefault="004B3AA2" w:rsidP="0002325E">
      <w:r>
        <w:t>Backend Flask server</w:t>
      </w:r>
    </w:p>
    <w:p w14:paraId="07BD44DA" w14:textId="10AFD79B" w:rsidR="00E33B9F" w:rsidRDefault="00E33B9F" w:rsidP="00E33B9F">
      <w:r w:rsidRPr="004B3AA2">
        <w:rPr>
          <w:noProof/>
        </w:rPr>
        <w:drawing>
          <wp:anchor distT="0" distB="0" distL="114300" distR="114300" simplePos="0" relativeHeight="251664384" behindDoc="0" locked="0" layoutInCell="1" allowOverlap="1" wp14:anchorId="7D48B9EE" wp14:editId="55F0DF5D">
            <wp:simplePos x="0" y="0"/>
            <wp:positionH relativeFrom="margin">
              <wp:posOffset>684033</wp:posOffset>
            </wp:positionH>
            <wp:positionV relativeFrom="paragraph">
              <wp:posOffset>10381</wp:posOffset>
            </wp:positionV>
            <wp:extent cx="3602355" cy="3195955"/>
            <wp:effectExtent l="0" t="0" r="0" b="4445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F0CAE" w14:textId="424F18FC" w:rsidR="00E33B9F" w:rsidRPr="00E33B9F" w:rsidRDefault="00E33B9F" w:rsidP="00E33B9F"/>
    <w:p w14:paraId="6F7E4A38" w14:textId="5AF23BE8" w:rsidR="00E33B9F" w:rsidRPr="00E33B9F" w:rsidRDefault="00E33B9F" w:rsidP="00E33B9F"/>
    <w:p w14:paraId="19F10CF9" w14:textId="4F8B7031" w:rsidR="00E33B9F" w:rsidRPr="00E33B9F" w:rsidRDefault="00E33B9F" w:rsidP="00E33B9F"/>
    <w:p w14:paraId="335BE96F" w14:textId="681714CC" w:rsidR="00E33B9F" w:rsidRPr="00E33B9F" w:rsidRDefault="00E33B9F" w:rsidP="00E33B9F"/>
    <w:p w14:paraId="5885CF44" w14:textId="206D58E5" w:rsidR="00E33B9F" w:rsidRPr="00E33B9F" w:rsidRDefault="00E33B9F" w:rsidP="00E33B9F"/>
    <w:p w14:paraId="1DF7FFF7" w14:textId="4E23781A" w:rsidR="00E33B9F" w:rsidRPr="00E33B9F" w:rsidRDefault="00E33B9F" w:rsidP="00E33B9F"/>
    <w:p w14:paraId="41C36153" w14:textId="7F798BDC" w:rsidR="00E33B9F" w:rsidRPr="00E33B9F" w:rsidRDefault="00E33B9F" w:rsidP="00E33B9F"/>
    <w:p w14:paraId="74F76789" w14:textId="524BF345" w:rsidR="00E33B9F" w:rsidRDefault="00E33B9F" w:rsidP="00E33B9F"/>
    <w:p w14:paraId="46C08BB0" w14:textId="63BBAECF" w:rsidR="00E33B9F" w:rsidRDefault="00E33B9F" w:rsidP="00E33B9F"/>
    <w:p w14:paraId="5A92A485" w14:textId="10E4EF24" w:rsidR="00E33B9F" w:rsidRDefault="00E33B9F" w:rsidP="00E33B9F"/>
    <w:p w14:paraId="39B6E7F5" w14:textId="17535696" w:rsidR="00E33B9F" w:rsidRDefault="00675D4E" w:rsidP="00E33B9F">
      <w:r w:rsidRPr="00E33B9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DD6575" wp14:editId="02C40282">
            <wp:simplePos x="0" y="0"/>
            <wp:positionH relativeFrom="margin">
              <wp:align>right</wp:align>
            </wp:positionH>
            <wp:positionV relativeFrom="paragraph">
              <wp:posOffset>360156</wp:posOffset>
            </wp:positionV>
            <wp:extent cx="5486400" cy="4076700"/>
            <wp:effectExtent l="0" t="0" r="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B9F">
        <w:t>Frontend html file:</w:t>
      </w:r>
    </w:p>
    <w:p w14:paraId="5B8154CE" w14:textId="7190119E" w:rsidR="00675D4E" w:rsidRDefault="00675D4E" w:rsidP="00E33B9F"/>
    <w:p w14:paraId="7F29117B" w14:textId="545C5F25" w:rsidR="00675D4E" w:rsidRDefault="00675D4E" w:rsidP="00E33B9F">
      <w:r>
        <w:t xml:space="preserve">Idea: After upload an image to server, the image will be saved to a folder on my Google Drive then call function </w:t>
      </w:r>
      <w:r>
        <w:rPr>
          <w:b/>
          <w:bCs/>
        </w:rPr>
        <w:t xml:space="preserve">yolo_predict </w:t>
      </w:r>
      <w:r>
        <w:t xml:space="preserve"> to draw bounding box </w:t>
      </w:r>
      <w:r w:rsidR="008A10A5">
        <w:t>and save it again. After that the backend server will return predicted image back to front end to show the result.</w:t>
      </w:r>
    </w:p>
    <w:p w14:paraId="6ED87C6A" w14:textId="12F9B918" w:rsidR="008A10A5" w:rsidRPr="00675D4E" w:rsidRDefault="008A10A5" w:rsidP="00E33B9F"/>
    <w:p w14:paraId="2A64E591" w14:textId="6E577C93" w:rsidR="00E33B9F" w:rsidRDefault="00E33B9F" w:rsidP="00E33B9F"/>
    <w:p w14:paraId="5C4852EB" w14:textId="41317A2A" w:rsidR="008A10A5" w:rsidRPr="008A10A5" w:rsidRDefault="008A10A5" w:rsidP="008A10A5"/>
    <w:p w14:paraId="222861BF" w14:textId="023A909E" w:rsidR="008A10A5" w:rsidRPr="008A10A5" w:rsidRDefault="008A10A5" w:rsidP="008A10A5"/>
    <w:p w14:paraId="1BCAA1AB" w14:textId="47A8CD4D" w:rsidR="008A10A5" w:rsidRPr="008A10A5" w:rsidRDefault="008A10A5" w:rsidP="008A10A5"/>
    <w:p w14:paraId="31D8EBF3" w14:textId="69E08F1C" w:rsidR="008A10A5" w:rsidRPr="008A10A5" w:rsidRDefault="008A10A5" w:rsidP="008A10A5"/>
    <w:p w14:paraId="66DF0A19" w14:textId="320E7078" w:rsidR="008A10A5" w:rsidRDefault="008A10A5" w:rsidP="008A10A5"/>
    <w:p w14:paraId="5022350C" w14:textId="46718A9F" w:rsidR="008A10A5" w:rsidRDefault="008A10A5">
      <w:r>
        <w:br w:type="page"/>
      </w:r>
    </w:p>
    <w:p w14:paraId="53D937C2" w14:textId="7FEA7323" w:rsidR="008A10A5" w:rsidRPr="008A10A5" w:rsidRDefault="008A10A5" w:rsidP="008A10A5">
      <w:r w:rsidRPr="008A10A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C62330" wp14:editId="156EAA7E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3789680" cy="3598545"/>
            <wp:effectExtent l="0" t="0" r="1270" b="1905"/>
            <wp:wrapSquare wrapText="bothSides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" t="289" r="32609" b="23672"/>
                    <a:stretch/>
                  </pic:blipFill>
                  <pic:spPr bwMode="auto">
                    <a:xfrm>
                      <a:off x="0" y="0"/>
                      <a:ext cx="3789680" cy="3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0A5">
        <w:rPr>
          <w:noProof/>
        </w:rPr>
        <w:drawing>
          <wp:anchor distT="0" distB="0" distL="114300" distR="114300" simplePos="0" relativeHeight="251667456" behindDoc="0" locked="0" layoutInCell="1" allowOverlap="1" wp14:anchorId="67157439" wp14:editId="3A53C7D0">
            <wp:simplePos x="0" y="0"/>
            <wp:positionH relativeFrom="column">
              <wp:posOffset>406483</wp:posOffset>
            </wp:positionH>
            <wp:positionV relativeFrom="paragraph">
              <wp:posOffset>3737555</wp:posOffset>
            </wp:positionV>
            <wp:extent cx="4810539" cy="4306957"/>
            <wp:effectExtent l="0" t="0" r="0" b="0"/>
            <wp:wrapSquare wrapText="bothSides"/>
            <wp:docPr id="22" name="Picture 22" descr="A sign with a building in th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ign with a building in the background&#10;&#10;Description automatically generated with low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70" b="11000"/>
                    <a:stretch/>
                  </pic:blipFill>
                  <pic:spPr bwMode="auto">
                    <a:xfrm>
                      <a:off x="0" y="0"/>
                      <a:ext cx="4810539" cy="430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2EDA45" w14:textId="5FED2C84" w:rsidR="00CC5FBD" w:rsidRPr="00660A30" w:rsidRDefault="00CC5FBD" w:rsidP="00971226">
      <w:pPr>
        <w:pStyle w:val="Heading1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bookmarkStart w:id="6" w:name="_Toc92273007"/>
      <w:r w:rsidRPr="00660A30">
        <w:rPr>
          <w:rFonts w:ascii="Times New Roman" w:hAnsi="Times New Roman" w:cs="Times New Roman"/>
        </w:rPr>
        <w:lastRenderedPageBreak/>
        <w:t>Requirement 2: Apply YOLO to build application</w:t>
      </w:r>
      <w:bookmarkEnd w:id="6"/>
    </w:p>
    <w:p w14:paraId="6B95A70D" w14:textId="61335F10" w:rsidR="00CC5FBD" w:rsidRPr="00660A30" w:rsidRDefault="00CC5FBD" w:rsidP="00971226">
      <w:pPr>
        <w:pStyle w:val="Heading2"/>
        <w:numPr>
          <w:ilvl w:val="1"/>
          <w:numId w:val="18"/>
        </w:numPr>
        <w:jc w:val="both"/>
        <w:rPr>
          <w:rFonts w:ascii="Times New Roman" w:hAnsi="Times New Roman" w:cs="Times New Roman"/>
        </w:rPr>
      </w:pPr>
      <w:bookmarkStart w:id="7" w:name="_Toc92273008"/>
      <w:r w:rsidRPr="00660A30">
        <w:rPr>
          <w:rFonts w:ascii="Times New Roman" w:hAnsi="Times New Roman" w:cs="Times New Roman"/>
        </w:rPr>
        <w:t>explain step by step:</w:t>
      </w:r>
      <w:bookmarkEnd w:id="7"/>
    </w:p>
    <w:p w14:paraId="582DDEA0" w14:textId="5451D375" w:rsidR="00286F10" w:rsidRPr="009B213B" w:rsidRDefault="00286F10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Step 1: We prepare the dataset. My group choose the dataset “Road Sign Detection” on the Kaggle. </w:t>
      </w:r>
    </w:p>
    <w:p w14:paraId="5CCF366D" w14:textId="348A40BD" w:rsidR="00286F10" w:rsidRPr="003B7E55" w:rsidRDefault="00286F10" w:rsidP="00971226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B7E55">
        <w:rPr>
          <w:rFonts w:ascii="Times New Roman" w:hAnsi="Times New Roman" w:cs="Times New Roman"/>
          <w:i/>
          <w:iCs/>
          <w:sz w:val="24"/>
          <w:szCs w:val="24"/>
        </w:rPr>
        <w:t xml:space="preserve">The link of dataset: </w:t>
      </w:r>
      <w:hyperlink r:id="rId21" w:history="1">
        <w:r w:rsidRPr="003B7E55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https://www.kaggle.com/andrewmvd/road-sign-detection</w:t>
        </w:r>
      </w:hyperlink>
    </w:p>
    <w:p w14:paraId="71CA1689" w14:textId="465C2B96" w:rsidR="00286F10" w:rsidRPr="009B213B" w:rsidRDefault="00286F10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In this dataset, there are 4 classes: Trafic Light, Stop, Speedlimit and Crosswalk. </w:t>
      </w:r>
      <w:r w:rsidR="00727B33" w:rsidRPr="009B213B">
        <w:rPr>
          <w:rFonts w:ascii="Times New Roman" w:hAnsi="Times New Roman" w:cs="Times New Roman"/>
          <w:sz w:val="24"/>
          <w:szCs w:val="24"/>
        </w:rPr>
        <w:t>Therefore,</w:t>
      </w:r>
      <w:r w:rsidRPr="009B213B">
        <w:rPr>
          <w:rFonts w:ascii="Times New Roman" w:hAnsi="Times New Roman" w:cs="Times New Roman"/>
          <w:sz w:val="24"/>
          <w:szCs w:val="24"/>
        </w:rPr>
        <w:t xml:space="preserve"> we need to add a class named Paking.</w:t>
      </w:r>
    </w:p>
    <w:p w14:paraId="57AB2183" w14:textId="340826C8" w:rsidR="00240CC6" w:rsidRPr="009B213B" w:rsidRDefault="00240CC6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Step 2: We annotate the dataset. We use LabelImg to annotate the dataset. </w:t>
      </w:r>
    </w:p>
    <w:p w14:paraId="2E7F23C4" w14:textId="05EFFB18" w:rsidR="00CC5FBD" w:rsidRDefault="00CC5FBD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Step </w:t>
      </w:r>
      <w:r w:rsidR="00240CC6" w:rsidRPr="009B213B">
        <w:rPr>
          <w:rFonts w:ascii="Times New Roman" w:hAnsi="Times New Roman" w:cs="Times New Roman"/>
          <w:sz w:val="24"/>
          <w:szCs w:val="24"/>
        </w:rPr>
        <w:t>3</w:t>
      </w:r>
      <w:r w:rsidRPr="009B213B">
        <w:rPr>
          <w:rFonts w:ascii="Times New Roman" w:hAnsi="Times New Roman" w:cs="Times New Roman"/>
          <w:sz w:val="24"/>
          <w:szCs w:val="24"/>
        </w:rPr>
        <w:t xml:space="preserve">: We prepare a folder yolo in the Google drive to contain the data of the model that we will train. </w:t>
      </w:r>
    </w:p>
    <w:p w14:paraId="6280817D" w14:textId="64BEFDF2" w:rsidR="00D7710C" w:rsidRPr="003B7E55" w:rsidRDefault="00D7710C" w:rsidP="00D7710C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B7E55">
        <w:rPr>
          <w:rFonts w:ascii="Times New Roman" w:hAnsi="Times New Roman" w:cs="Times New Roman"/>
          <w:i/>
          <w:iCs/>
          <w:sz w:val="24"/>
          <w:szCs w:val="24"/>
        </w:rPr>
        <w:t xml:space="preserve">Note: From step 3, we refered from </w:t>
      </w:r>
      <w:hyperlink r:id="rId22" w:history="1">
        <w:r w:rsidRPr="003B7E55">
          <w:rPr>
            <w:rStyle w:val="Hyperlink"/>
            <w:i/>
            <w:iCs/>
          </w:rPr>
          <w:t>YOLOv3 Custom Object Detection with Transfer Learning | by Nitin Tiwari | Medium</w:t>
        </w:r>
      </w:hyperlink>
    </w:p>
    <w:p w14:paraId="74782797" w14:textId="580B1D50" w:rsidR="00CC5FBD" w:rsidRPr="009B213B" w:rsidRDefault="00CC5FBD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06419" wp14:editId="0B37A7F4">
            <wp:extent cx="5486400" cy="21418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7D2" w14:textId="356D3529" w:rsidR="00CC5FBD" w:rsidRPr="009B213B" w:rsidRDefault="00CC5FBD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Step </w:t>
      </w:r>
      <w:r w:rsidR="00240CC6" w:rsidRPr="009B213B">
        <w:rPr>
          <w:rFonts w:ascii="Times New Roman" w:hAnsi="Times New Roman" w:cs="Times New Roman"/>
          <w:sz w:val="24"/>
          <w:szCs w:val="24"/>
        </w:rPr>
        <w:t>3:</w:t>
      </w:r>
      <w:r w:rsidRPr="009B213B">
        <w:rPr>
          <w:rFonts w:ascii="Times New Roman" w:hAnsi="Times New Roman" w:cs="Times New Roman"/>
          <w:sz w:val="24"/>
          <w:szCs w:val="24"/>
        </w:rPr>
        <w:t xml:space="preserve"> </w:t>
      </w:r>
      <w:r w:rsidR="00240CC6" w:rsidRPr="009B213B">
        <w:rPr>
          <w:rFonts w:ascii="Times New Roman" w:hAnsi="Times New Roman" w:cs="Times New Roman"/>
          <w:sz w:val="24"/>
          <w:szCs w:val="24"/>
        </w:rPr>
        <w:t>W</w:t>
      </w:r>
      <w:r w:rsidRPr="009B213B">
        <w:rPr>
          <w:rFonts w:ascii="Times New Roman" w:hAnsi="Times New Roman" w:cs="Times New Roman"/>
          <w:sz w:val="24"/>
          <w:szCs w:val="24"/>
        </w:rPr>
        <w:t>e clone</w:t>
      </w:r>
      <w:r w:rsidR="00286F10" w:rsidRPr="009B213B">
        <w:rPr>
          <w:rFonts w:ascii="Times New Roman" w:hAnsi="Times New Roman" w:cs="Times New Roman"/>
          <w:sz w:val="24"/>
          <w:szCs w:val="24"/>
        </w:rPr>
        <w:t xml:space="preserve">, </w:t>
      </w:r>
      <w:r w:rsidR="00727B33" w:rsidRPr="009B213B">
        <w:rPr>
          <w:rFonts w:ascii="Times New Roman" w:hAnsi="Times New Roman" w:cs="Times New Roman"/>
          <w:sz w:val="24"/>
          <w:szCs w:val="24"/>
        </w:rPr>
        <w:t>configure,</w:t>
      </w:r>
      <w:r w:rsidR="00286F10" w:rsidRPr="009B213B">
        <w:rPr>
          <w:rFonts w:ascii="Times New Roman" w:hAnsi="Times New Roman" w:cs="Times New Roman"/>
          <w:sz w:val="24"/>
          <w:szCs w:val="24"/>
        </w:rPr>
        <w:t xml:space="preserve"> and compile the Darknet</w:t>
      </w:r>
    </w:p>
    <w:p w14:paraId="26F5EEB2" w14:textId="7EBBBBBC" w:rsidR="00240CC6" w:rsidRPr="009B213B" w:rsidRDefault="00240CC6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C3C14" wp14:editId="412DD07A">
            <wp:extent cx="5486400" cy="181038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638" w14:textId="36ACDCD4" w:rsidR="00AD3E24" w:rsidRPr="009B213B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A08A7C" w14:textId="49ED7CE1" w:rsidR="00AD3E24" w:rsidRPr="009B213B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DCA8AB" w14:textId="4A3F754C" w:rsidR="00AD3E24" w:rsidRPr="009B213B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83C1E4" w14:textId="7CB24D7F" w:rsidR="00AD3E24" w:rsidRPr="009B213B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540323" w14:textId="35093540" w:rsidR="00AD3E24" w:rsidRPr="009B213B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4CA26E" w14:textId="15A0D8D4" w:rsidR="00AD3E24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AB0146" w14:textId="77777777" w:rsidR="00B1713D" w:rsidRPr="009B213B" w:rsidRDefault="00B1713D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33E8C8" w14:textId="77777777" w:rsidR="00AD3E24" w:rsidRPr="009B213B" w:rsidRDefault="00AD3E24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A813EE" w14:textId="3994406B" w:rsidR="00240CC6" w:rsidRPr="009B213B" w:rsidRDefault="00240CC6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Step 4: </w:t>
      </w:r>
      <w:r w:rsidR="00AD3E24" w:rsidRPr="009B213B">
        <w:rPr>
          <w:rFonts w:ascii="Times New Roman" w:hAnsi="Times New Roman" w:cs="Times New Roman"/>
          <w:sz w:val="24"/>
          <w:szCs w:val="24"/>
        </w:rPr>
        <w:t>We fine-tune the model by configure yolov3.cfg file:</w:t>
      </w:r>
    </w:p>
    <w:p w14:paraId="7DE637FD" w14:textId="7DA14094" w:rsidR="00AD3E24" w:rsidRPr="00726966" w:rsidRDefault="00AD3E24" w:rsidP="007269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6E0AD" wp14:editId="50B2FF6A">
            <wp:extent cx="5486400" cy="17424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400" w14:textId="604CA4D9" w:rsidR="00240CC6" w:rsidRPr="009B213B" w:rsidRDefault="00AD3E24" w:rsidP="00971226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Firstly, we </w:t>
      </w:r>
      <w:r w:rsidR="00727B33" w:rsidRPr="009B213B">
        <w:rPr>
          <w:rFonts w:ascii="Times New Roman" w:hAnsi="Times New Roman" w:cs="Times New Roman"/>
          <w:sz w:val="24"/>
          <w:szCs w:val="24"/>
        </w:rPr>
        <w:t>create</w:t>
      </w:r>
      <w:r w:rsidRPr="009B213B">
        <w:rPr>
          <w:rFonts w:ascii="Times New Roman" w:hAnsi="Times New Roman" w:cs="Times New Roman"/>
          <w:sz w:val="24"/>
          <w:szCs w:val="24"/>
        </w:rPr>
        <w:t xml:space="preserve"> a copy of yolov3.cfg file and names it as yolov3_training.cfg so that all the changes and configurations that we will make for our custom model would be reflected in the copy and not the original file. It’s a good practice to keep a backup of the original .cfg file if in case anything goes wrong.</w:t>
      </w:r>
    </w:p>
    <w:p w14:paraId="453FCAAC" w14:textId="579DF5A7" w:rsidR="00AD3E24" w:rsidRPr="009B213B" w:rsidRDefault="00AD3E24" w:rsidP="00971226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Secondly, we edit the yolov3_training.cfg:</w:t>
      </w:r>
    </w:p>
    <w:p w14:paraId="61E5DE22" w14:textId="2E8FB3D4" w:rsidR="00AD3E24" w:rsidRPr="009B213B" w:rsidRDefault="00AD3E24" w:rsidP="00971226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As darknet recommend, if the custom object detection model includes ‘n’ no. of classes, then max_batches = 2000 * n and filters = (n + 5) * 3</w:t>
      </w:r>
    </w:p>
    <w:p w14:paraId="59F2984B" w14:textId="06D55448" w:rsidR="00AD3E24" w:rsidRPr="009B213B" w:rsidRDefault="00AD3E24" w:rsidP="0097122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My model has 5 classes so max_batches =10000, classes=5, filters=30</w:t>
      </w:r>
      <w:r w:rsidR="00DC27FC" w:rsidRPr="009B213B">
        <w:rPr>
          <w:rFonts w:ascii="Times New Roman" w:hAnsi="Times New Roman" w:cs="Times New Roman"/>
          <w:sz w:val="24"/>
          <w:szCs w:val="24"/>
        </w:rPr>
        <w:t>.</w:t>
      </w:r>
    </w:p>
    <w:p w14:paraId="410F09CD" w14:textId="775CFAC3" w:rsidR="00DC27FC" w:rsidRPr="009B213B" w:rsidRDefault="00DC27FC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Step 5: we Create.names and .data files.</w:t>
      </w:r>
    </w:p>
    <w:p w14:paraId="2C1B7F9D" w14:textId="356B4E70" w:rsidR="00DC27FC" w:rsidRPr="009B213B" w:rsidRDefault="00DC27FC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09D08" wp14:editId="134E143E">
            <wp:extent cx="5486400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F633" w14:textId="7B04B7B5" w:rsidR="00DC27FC" w:rsidRPr="009B213B" w:rsidRDefault="00DC27FC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This cell creates obj.names and obj.data files inside the darknet/data/obj directory. These files include metadata such as class names and no. of classes required for training.</w:t>
      </w:r>
    </w:p>
    <w:p w14:paraId="4FFD300E" w14:textId="1FF59658" w:rsidR="00DC27FC" w:rsidRPr="009B213B" w:rsidRDefault="00DC27FC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Step 6: We save the yolov3_training.cfg and obj.name files in the folder of the Drive.</w:t>
      </w:r>
    </w:p>
    <w:p w14:paraId="2FA4D7AC" w14:textId="2B957B85" w:rsidR="00DC27FC" w:rsidRPr="009B213B" w:rsidRDefault="00DC27FC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CC22" wp14:editId="623908D6">
            <wp:extent cx="5486400" cy="504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7715" w14:textId="30BB4132" w:rsidR="00DC27FC" w:rsidRPr="009B213B" w:rsidRDefault="00DC27FC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Step 7: </w:t>
      </w:r>
      <w:r w:rsidR="00971226" w:rsidRPr="009B213B">
        <w:rPr>
          <w:rFonts w:ascii="Times New Roman" w:hAnsi="Times New Roman" w:cs="Times New Roman"/>
          <w:sz w:val="24"/>
          <w:szCs w:val="24"/>
        </w:rPr>
        <w:t>We unzip the dataset and move it into data/obj of the Darknet</w:t>
      </w:r>
    </w:p>
    <w:p w14:paraId="13CCEE2C" w14:textId="0BFCE71F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F19E3" wp14:editId="7173498A">
            <wp:extent cx="5486400" cy="55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619" w14:textId="112DAB93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1BEA11" w14:textId="69EF4279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D613EB" w14:textId="21C6F0CB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CB5473" w14:textId="77777777" w:rsidR="00971226" w:rsidRPr="00EC125E" w:rsidRDefault="00971226" w:rsidP="00EC12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4AFE26" w14:textId="053B6781" w:rsidR="00971226" w:rsidRPr="009B213B" w:rsidRDefault="00971226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lastRenderedPageBreak/>
        <w:t>Step 8: We create train.txt and test.txt that 2 files to contain the images to train and valid. In this project, we split dataset into 8 training and 2 validation.</w:t>
      </w:r>
    </w:p>
    <w:p w14:paraId="0B590F17" w14:textId="77777777" w:rsidR="00DC27FC" w:rsidRPr="009B213B" w:rsidRDefault="00DC27FC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0957D6" w14:textId="52FE7EE1" w:rsidR="00CC5FBD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321E1" wp14:editId="21992A6A">
            <wp:extent cx="5486400" cy="2188845"/>
            <wp:effectExtent l="0" t="0" r="0" b="190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4E5D" w14:textId="549E0014" w:rsidR="00971226" w:rsidRPr="009B213B" w:rsidRDefault="00971226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Step 9:  We are applying Transfer Learning by adding our own layers to an already trained model. So, we download the pre-trained weights called darknet53.conv.74. Thus, our custom model will be trained using these pre-trained weights instead of randomly initialized weights which in turn will save a lot of time and computations while training our own model.</w:t>
      </w:r>
    </w:p>
    <w:p w14:paraId="3215D98A" w14:textId="5ECF0139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21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EA5620" wp14:editId="5D52A794">
            <wp:extent cx="5486400" cy="12553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CA8A" w14:textId="0E2D3811" w:rsidR="00971226" w:rsidRPr="009B213B" w:rsidRDefault="00971226" w:rsidP="0097122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Step 10: We start to train the model.</w:t>
      </w:r>
    </w:p>
    <w:p w14:paraId="77CC8F68" w14:textId="1DE4360C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21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26875A" wp14:editId="1E8CE2C4">
            <wp:extent cx="5486400" cy="9080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30B7" w14:textId="009BC566" w:rsidR="00971226" w:rsidRPr="009B213B" w:rsidRDefault="00971226" w:rsidP="009712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0988B" w14:textId="579F2198" w:rsidR="00971226" w:rsidRPr="009B213B" w:rsidRDefault="00971226" w:rsidP="00971226">
      <w:pPr>
        <w:pStyle w:val="Heading2"/>
        <w:numPr>
          <w:ilvl w:val="1"/>
          <w:numId w:val="18"/>
        </w:numPr>
        <w:rPr>
          <w:rFonts w:ascii="Times New Roman" w:hAnsi="Times New Roman" w:cs="Times New Roman"/>
          <w:szCs w:val="24"/>
        </w:rPr>
      </w:pPr>
      <w:bookmarkStart w:id="8" w:name="_Toc92273009"/>
      <w:r w:rsidRPr="009B213B">
        <w:rPr>
          <w:rFonts w:ascii="Times New Roman" w:hAnsi="Times New Roman" w:cs="Times New Roman"/>
          <w:szCs w:val="24"/>
        </w:rPr>
        <w:t>Evaluate the model</w:t>
      </w:r>
      <w:bookmarkEnd w:id="8"/>
    </w:p>
    <w:p w14:paraId="785B0A18" w14:textId="7366C4F1" w:rsidR="00971226" w:rsidRPr="009B213B" w:rsidRDefault="00057005" w:rsidP="004420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Average Precision</w:t>
      </w:r>
    </w:p>
    <w:p w14:paraId="73EDEF00" w14:textId="72C11450" w:rsidR="00057005" w:rsidRPr="009B213B" w:rsidRDefault="00057005" w:rsidP="009712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1057"/>
        <w:gridCol w:w="1707"/>
        <w:gridCol w:w="1683"/>
        <w:gridCol w:w="1681"/>
        <w:gridCol w:w="1697"/>
      </w:tblGrid>
      <w:tr w:rsidR="00057005" w:rsidRPr="009B213B" w14:paraId="2DE32EE4" w14:textId="77777777" w:rsidTr="00057005">
        <w:tc>
          <w:tcPr>
            <w:tcW w:w="921" w:type="dxa"/>
          </w:tcPr>
          <w:p w14:paraId="77B0B11C" w14:textId="541BFA0F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Class_id</w:t>
            </w:r>
          </w:p>
        </w:tc>
        <w:tc>
          <w:tcPr>
            <w:tcW w:w="1726" w:type="dxa"/>
          </w:tcPr>
          <w:p w14:paraId="50876D04" w14:textId="6CEFA599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1726" w:type="dxa"/>
          </w:tcPr>
          <w:p w14:paraId="766E1761" w14:textId="5AB629E8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TP</w:t>
            </w:r>
          </w:p>
        </w:tc>
        <w:tc>
          <w:tcPr>
            <w:tcW w:w="1726" w:type="dxa"/>
          </w:tcPr>
          <w:p w14:paraId="7883D7C6" w14:textId="5981A968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FP</w:t>
            </w:r>
          </w:p>
        </w:tc>
        <w:tc>
          <w:tcPr>
            <w:tcW w:w="1726" w:type="dxa"/>
          </w:tcPr>
          <w:p w14:paraId="74F9CABA" w14:textId="45D5FA4D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ap</w:t>
            </w:r>
          </w:p>
        </w:tc>
      </w:tr>
      <w:tr w:rsidR="00057005" w:rsidRPr="009B213B" w14:paraId="66EAD0B6" w14:textId="77777777" w:rsidTr="00057005">
        <w:tc>
          <w:tcPr>
            <w:tcW w:w="921" w:type="dxa"/>
          </w:tcPr>
          <w:p w14:paraId="7F8ABB43" w14:textId="5E7EAAC4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083F02C3" w14:textId="65DE3C19" w:rsidR="00057005" w:rsidRPr="009B213B" w:rsidRDefault="00057005" w:rsidP="00057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traficlight</w:t>
            </w:r>
          </w:p>
        </w:tc>
        <w:tc>
          <w:tcPr>
            <w:tcW w:w="1726" w:type="dxa"/>
          </w:tcPr>
          <w:p w14:paraId="7459AB68" w14:textId="4C7544B6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26" w:type="dxa"/>
          </w:tcPr>
          <w:p w14:paraId="2F11BA4E" w14:textId="44129645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6" w:type="dxa"/>
          </w:tcPr>
          <w:p w14:paraId="5625102F" w14:textId="299DA42F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55.02%</w:t>
            </w:r>
          </w:p>
        </w:tc>
      </w:tr>
      <w:tr w:rsidR="00057005" w:rsidRPr="009B213B" w14:paraId="40614C67" w14:textId="77777777" w:rsidTr="00057005">
        <w:tc>
          <w:tcPr>
            <w:tcW w:w="921" w:type="dxa"/>
          </w:tcPr>
          <w:p w14:paraId="5955B6B3" w14:textId="3C6A01F0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484ED009" w14:textId="46A1776E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stop</w:t>
            </w:r>
          </w:p>
        </w:tc>
        <w:tc>
          <w:tcPr>
            <w:tcW w:w="1726" w:type="dxa"/>
          </w:tcPr>
          <w:p w14:paraId="128FCF66" w14:textId="7BC0CD0A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6" w:type="dxa"/>
          </w:tcPr>
          <w:p w14:paraId="321445A3" w14:textId="186A0E04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EC03FED" w14:textId="1D76DE14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81.07%</w:t>
            </w:r>
          </w:p>
        </w:tc>
      </w:tr>
      <w:tr w:rsidR="00057005" w:rsidRPr="009B213B" w14:paraId="0CC4D7B9" w14:textId="77777777" w:rsidTr="00057005">
        <w:trPr>
          <w:trHeight w:val="440"/>
        </w:trPr>
        <w:tc>
          <w:tcPr>
            <w:tcW w:w="921" w:type="dxa"/>
          </w:tcPr>
          <w:p w14:paraId="6FBCD512" w14:textId="49D91AC5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3A470295" w14:textId="19B47449" w:rsidR="00057005" w:rsidRPr="009B213B" w:rsidRDefault="00057005" w:rsidP="00057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speedlimit</w:t>
            </w:r>
          </w:p>
        </w:tc>
        <w:tc>
          <w:tcPr>
            <w:tcW w:w="1726" w:type="dxa"/>
          </w:tcPr>
          <w:p w14:paraId="513AEF76" w14:textId="7356A0C4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1726" w:type="dxa"/>
          </w:tcPr>
          <w:p w14:paraId="5D0159D5" w14:textId="5D6274D7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7E023A9" w14:textId="52996D2F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98.43%</w:t>
            </w:r>
          </w:p>
        </w:tc>
      </w:tr>
      <w:tr w:rsidR="00057005" w:rsidRPr="009B213B" w14:paraId="03B958B8" w14:textId="77777777" w:rsidTr="00057005">
        <w:tc>
          <w:tcPr>
            <w:tcW w:w="921" w:type="dxa"/>
          </w:tcPr>
          <w:p w14:paraId="76949910" w14:textId="28E4D574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726" w:type="dxa"/>
          </w:tcPr>
          <w:p w14:paraId="3DC0F83E" w14:textId="27AC3A16" w:rsidR="00057005" w:rsidRPr="009B213B" w:rsidRDefault="00057005" w:rsidP="00057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crosswalk</w:t>
            </w:r>
          </w:p>
        </w:tc>
        <w:tc>
          <w:tcPr>
            <w:tcW w:w="1726" w:type="dxa"/>
          </w:tcPr>
          <w:p w14:paraId="2F003F10" w14:textId="61BA533E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726" w:type="dxa"/>
          </w:tcPr>
          <w:p w14:paraId="378008CD" w14:textId="441865E3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45DE7EF5" w14:textId="1E601325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93.67%</w:t>
            </w:r>
          </w:p>
        </w:tc>
      </w:tr>
      <w:tr w:rsidR="00057005" w:rsidRPr="009B213B" w14:paraId="6953679B" w14:textId="77777777" w:rsidTr="00057005">
        <w:tc>
          <w:tcPr>
            <w:tcW w:w="921" w:type="dxa"/>
          </w:tcPr>
          <w:p w14:paraId="788D4AE8" w14:textId="6DDD8D78" w:rsidR="00057005" w:rsidRPr="009B213B" w:rsidRDefault="00057005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5F7F8BBC" w14:textId="25D5BC59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parking</w:t>
            </w:r>
          </w:p>
        </w:tc>
        <w:tc>
          <w:tcPr>
            <w:tcW w:w="1726" w:type="dxa"/>
          </w:tcPr>
          <w:p w14:paraId="3B20830A" w14:textId="5FAFE9CF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694FE501" w14:textId="145FF7F2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3911576B" w14:textId="5B9663CE" w:rsidR="00057005" w:rsidRPr="009B213B" w:rsidRDefault="004E4D34" w:rsidP="00971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70.91%</w:t>
            </w:r>
          </w:p>
        </w:tc>
      </w:tr>
    </w:tbl>
    <w:p w14:paraId="7435484E" w14:textId="3ADDC8E5" w:rsidR="00057005" w:rsidRPr="009B213B" w:rsidRDefault="00057005" w:rsidP="009712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70D1C1" w14:textId="59D7D799" w:rsidR="00057005" w:rsidRPr="009B213B" w:rsidRDefault="00057005" w:rsidP="004420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F1-score &amp; Average IoU</w:t>
      </w:r>
    </w:p>
    <w:tbl>
      <w:tblPr>
        <w:tblStyle w:val="TableGrid"/>
        <w:tblW w:w="8005" w:type="dxa"/>
        <w:tblInd w:w="720" w:type="dxa"/>
        <w:tblLook w:val="04A0" w:firstRow="1" w:lastRow="0" w:firstColumn="1" w:lastColumn="0" w:noHBand="0" w:noVBand="1"/>
      </w:tblPr>
      <w:tblGrid>
        <w:gridCol w:w="1349"/>
        <w:gridCol w:w="1185"/>
        <w:gridCol w:w="957"/>
        <w:gridCol w:w="1027"/>
        <w:gridCol w:w="792"/>
        <w:gridCol w:w="859"/>
        <w:gridCol w:w="678"/>
        <w:gridCol w:w="1158"/>
      </w:tblGrid>
      <w:tr w:rsidR="00057005" w:rsidRPr="009B213B" w14:paraId="4E6487DF" w14:textId="77777777" w:rsidTr="00057005">
        <w:tc>
          <w:tcPr>
            <w:tcW w:w="1255" w:type="dxa"/>
          </w:tcPr>
          <w:p w14:paraId="46F6AFE9" w14:textId="7C65EEEB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conf_thresh</w:t>
            </w:r>
          </w:p>
        </w:tc>
        <w:tc>
          <w:tcPr>
            <w:tcW w:w="1191" w:type="dxa"/>
          </w:tcPr>
          <w:p w14:paraId="00C76B7E" w14:textId="4D463CDB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precision</w:t>
            </w:r>
          </w:p>
        </w:tc>
        <w:tc>
          <w:tcPr>
            <w:tcW w:w="970" w:type="dxa"/>
          </w:tcPr>
          <w:p w14:paraId="7D737F2F" w14:textId="3DEC19C4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1045" w:type="dxa"/>
          </w:tcPr>
          <w:p w14:paraId="52E33A0A" w14:textId="102E2A5A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F1-score</w:t>
            </w:r>
          </w:p>
        </w:tc>
        <w:tc>
          <w:tcPr>
            <w:tcW w:w="805" w:type="dxa"/>
          </w:tcPr>
          <w:p w14:paraId="723682B2" w14:textId="2C2BCD4C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TP</w:t>
            </w:r>
          </w:p>
        </w:tc>
        <w:tc>
          <w:tcPr>
            <w:tcW w:w="882" w:type="dxa"/>
          </w:tcPr>
          <w:p w14:paraId="3040EA8A" w14:textId="7597EAD9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FP</w:t>
            </w:r>
          </w:p>
        </w:tc>
        <w:tc>
          <w:tcPr>
            <w:tcW w:w="687" w:type="dxa"/>
          </w:tcPr>
          <w:p w14:paraId="45727DFC" w14:textId="098F0E1A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FN</w:t>
            </w:r>
          </w:p>
        </w:tc>
        <w:tc>
          <w:tcPr>
            <w:tcW w:w="1170" w:type="dxa"/>
          </w:tcPr>
          <w:p w14:paraId="5457FBD2" w14:textId="20EF749B" w:rsidR="00057005" w:rsidRPr="009B213B" w:rsidRDefault="00057005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average IoU</w:t>
            </w:r>
          </w:p>
        </w:tc>
      </w:tr>
      <w:tr w:rsidR="00057005" w:rsidRPr="009B213B" w14:paraId="4DF018DA" w14:textId="77777777" w:rsidTr="00057005">
        <w:tc>
          <w:tcPr>
            <w:tcW w:w="1255" w:type="dxa"/>
          </w:tcPr>
          <w:p w14:paraId="01BD5506" w14:textId="490E0079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1191" w:type="dxa"/>
          </w:tcPr>
          <w:p w14:paraId="577386F1" w14:textId="17A80F3F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0.89</w:t>
            </w:r>
          </w:p>
        </w:tc>
        <w:tc>
          <w:tcPr>
            <w:tcW w:w="970" w:type="dxa"/>
          </w:tcPr>
          <w:p w14:paraId="060CBB80" w14:textId="72019E6F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0.85</w:t>
            </w:r>
          </w:p>
        </w:tc>
        <w:tc>
          <w:tcPr>
            <w:tcW w:w="1045" w:type="dxa"/>
          </w:tcPr>
          <w:p w14:paraId="3181CFDA" w14:textId="6F3244F5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0.87</w:t>
            </w:r>
          </w:p>
        </w:tc>
        <w:tc>
          <w:tcPr>
            <w:tcW w:w="805" w:type="dxa"/>
          </w:tcPr>
          <w:p w14:paraId="5C0FBA6E" w14:textId="73E7FD46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882" w:type="dxa"/>
          </w:tcPr>
          <w:p w14:paraId="626FFECD" w14:textId="599484F0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687" w:type="dxa"/>
          </w:tcPr>
          <w:p w14:paraId="7D8EED70" w14:textId="34213539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70" w:type="dxa"/>
          </w:tcPr>
          <w:p w14:paraId="6F37E243" w14:textId="6507D8F0" w:rsidR="00057005" w:rsidRPr="009B213B" w:rsidRDefault="004E4D34" w:rsidP="000570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B213B">
              <w:rPr>
                <w:rFonts w:ascii="Times New Roman" w:hAnsi="Times New Roman" w:cs="Times New Roman"/>
                <w:sz w:val="24"/>
                <w:szCs w:val="24"/>
              </w:rPr>
              <w:t>72.34%</w:t>
            </w:r>
          </w:p>
        </w:tc>
      </w:tr>
    </w:tbl>
    <w:p w14:paraId="12E512D2" w14:textId="710D96A7" w:rsidR="00057005" w:rsidRPr="009B213B" w:rsidRDefault="00057005" w:rsidP="000570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635918" w14:textId="14E8F86C" w:rsidR="00057005" w:rsidRPr="009B213B" w:rsidRDefault="00057005" w:rsidP="004420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>Mean Average Precision</w:t>
      </w:r>
    </w:p>
    <w:p w14:paraId="31596FBE" w14:textId="3CCBF42C" w:rsidR="00057005" w:rsidRPr="009B213B" w:rsidRDefault="00057005" w:rsidP="000570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213B">
        <w:rPr>
          <w:rFonts w:ascii="Times New Roman" w:hAnsi="Times New Roman" w:cs="Times New Roman"/>
          <w:sz w:val="24"/>
          <w:szCs w:val="24"/>
        </w:rPr>
        <w:t xml:space="preserve">mean average precision (mAP@0.50) = </w:t>
      </w:r>
      <w:r w:rsidR="004E4D34" w:rsidRPr="009B213B">
        <w:rPr>
          <w:rFonts w:ascii="Times New Roman" w:hAnsi="Times New Roman" w:cs="Times New Roman"/>
          <w:sz w:val="24"/>
          <w:szCs w:val="24"/>
        </w:rPr>
        <w:t>79.68%</w:t>
      </w:r>
    </w:p>
    <w:p w14:paraId="77630DF4" w14:textId="24B90BD0" w:rsidR="005305FC" w:rsidRDefault="005305FC" w:rsidP="00057005">
      <w:pPr>
        <w:pStyle w:val="ListParagraph"/>
        <w:rPr>
          <w:rFonts w:ascii="Times New Roman" w:hAnsi="Times New Roman" w:cs="Times New Roman"/>
        </w:rPr>
      </w:pPr>
      <w:r w:rsidRPr="00660A30">
        <w:rPr>
          <w:rFonts w:ascii="Times New Roman" w:hAnsi="Times New Roman" w:cs="Times New Roman"/>
          <w:noProof/>
        </w:rPr>
        <w:drawing>
          <wp:inline distT="0" distB="0" distL="0" distR="0" wp14:anchorId="3096CB68" wp14:editId="08B132A7">
            <wp:extent cx="4511040" cy="2951372"/>
            <wp:effectExtent l="0" t="0" r="381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32"/>
                    <a:srcRect l="3194" t="19754" r="44584" b="19506"/>
                    <a:stretch/>
                  </pic:blipFill>
                  <pic:spPr bwMode="auto">
                    <a:xfrm>
                      <a:off x="0" y="0"/>
                      <a:ext cx="4517458" cy="295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EC6C" w14:textId="26A8DE7A" w:rsidR="00D7710C" w:rsidRDefault="00D7710C" w:rsidP="00057005">
      <w:pPr>
        <w:pStyle w:val="ListParagraph"/>
        <w:rPr>
          <w:rFonts w:ascii="Times New Roman" w:hAnsi="Times New Roman" w:cs="Times New Roman"/>
        </w:rPr>
      </w:pPr>
    </w:p>
    <w:p w14:paraId="376BAFBC" w14:textId="652A0594" w:rsidR="00D7710C" w:rsidRDefault="00D7710C" w:rsidP="00D7710C">
      <w:pPr>
        <w:pStyle w:val="Heading1"/>
        <w:numPr>
          <w:ilvl w:val="0"/>
          <w:numId w:val="18"/>
        </w:numPr>
      </w:pPr>
      <w:bookmarkStart w:id="9" w:name="_Toc92273010"/>
      <w:r>
        <w:t>References:</w:t>
      </w:r>
      <w:bookmarkEnd w:id="9"/>
    </w:p>
    <w:p w14:paraId="1824FD66" w14:textId="58C5E311" w:rsidR="00D7710C" w:rsidRDefault="00D7710C" w:rsidP="00D7710C">
      <w:r>
        <w:t xml:space="preserve">[1] </w:t>
      </w:r>
      <w:hyperlink r:id="rId33" w:history="1">
        <w:r w:rsidRPr="00121D13">
          <w:rPr>
            <w:rStyle w:val="Hyperlink"/>
          </w:rPr>
          <w:t>https://github.com/MINED30/Face_Mask_Detection_YOLO</w:t>
        </w:r>
      </w:hyperlink>
    </w:p>
    <w:p w14:paraId="55DEF96D" w14:textId="3E18DD61" w:rsidR="00D7710C" w:rsidRDefault="00D7710C" w:rsidP="00D7710C">
      <w:r>
        <w:t xml:space="preserve">[2] </w:t>
      </w:r>
      <w:hyperlink r:id="rId34" w:history="1">
        <w:r>
          <w:rPr>
            <w:rStyle w:val="Hyperlink"/>
          </w:rPr>
          <w:t>YOLOv3 Custom Object Detection with Transfer Learning | by Nitin Tiwari | Medium</w:t>
        </w:r>
      </w:hyperlink>
    </w:p>
    <w:p w14:paraId="5AF1B66B" w14:textId="77777777" w:rsidR="00D7710C" w:rsidRPr="00D7710C" w:rsidRDefault="00D7710C" w:rsidP="00D7710C"/>
    <w:sectPr w:rsidR="00D7710C" w:rsidRPr="00D7710C">
      <w:footerReference w:type="default" r:id="rId35"/>
      <w:headerReference w:type="first" r:id="rId3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B503B" w14:textId="77777777" w:rsidR="00A30E1E" w:rsidRDefault="00A30E1E" w:rsidP="00C6554A">
      <w:pPr>
        <w:spacing w:before="0" w:after="0" w:line="240" w:lineRule="auto"/>
      </w:pPr>
      <w:r>
        <w:separator/>
      </w:r>
    </w:p>
  </w:endnote>
  <w:endnote w:type="continuationSeparator" w:id="0">
    <w:p w14:paraId="6FE95854" w14:textId="77777777" w:rsidR="00A30E1E" w:rsidRDefault="00A30E1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DC2E6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BCEA2" w14:textId="77777777" w:rsidR="00A30E1E" w:rsidRDefault="00A30E1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50FE4A5" w14:textId="77777777" w:rsidR="00A30E1E" w:rsidRDefault="00A30E1E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4BE77" w14:textId="590D1AB7" w:rsidR="00E54AD8" w:rsidRDefault="00E54AD8" w:rsidP="00E54AD8">
    <w:pPr>
      <w:pStyle w:val="ContactInfo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C310C67"/>
    <w:multiLevelType w:val="hybridMultilevel"/>
    <w:tmpl w:val="7FDA582A"/>
    <w:lvl w:ilvl="0" w:tplc="3864CA68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50131"/>
    <w:multiLevelType w:val="hybridMultilevel"/>
    <w:tmpl w:val="AC189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09267D"/>
    <w:multiLevelType w:val="hybridMultilevel"/>
    <w:tmpl w:val="B74A3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23F59"/>
    <w:multiLevelType w:val="hybridMultilevel"/>
    <w:tmpl w:val="EF88E0C6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B63A3B"/>
    <w:multiLevelType w:val="hybridMultilevel"/>
    <w:tmpl w:val="47829CBC"/>
    <w:lvl w:ilvl="0" w:tplc="DBC21F62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C4A3C"/>
    <w:multiLevelType w:val="hybridMultilevel"/>
    <w:tmpl w:val="43987A64"/>
    <w:lvl w:ilvl="0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9" w15:restartNumberingAfterBreak="0">
    <w:nsid w:val="77F42F28"/>
    <w:multiLevelType w:val="multilevel"/>
    <w:tmpl w:val="955204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4"/>
  </w:num>
  <w:num w:numId="18">
    <w:abstractNumId w:val="19"/>
  </w:num>
  <w:num w:numId="19">
    <w:abstractNumId w:val="17"/>
  </w:num>
  <w:num w:numId="20">
    <w:abstractNumId w:val="12"/>
  </w:num>
  <w:num w:numId="21">
    <w:abstractNumId w:val="15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AD8"/>
    <w:rsid w:val="0002325E"/>
    <w:rsid w:val="00057005"/>
    <w:rsid w:val="00132286"/>
    <w:rsid w:val="001B29DC"/>
    <w:rsid w:val="001F1F32"/>
    <w:rsid w:val="00240CC6"/>
    <w:rsid w:val="002554CD"/>
    <w:rsid w:val="00286F10"/>
    <w:rsid w:val="00293B83"/>
    <w:rsid w:val="002B4294"/>
    <w:rsid w:val="00333D0D"/>
    <w:rsid w:val="003A03A2"/>
    <w:rsid w:val="003B7E55"/>
    <w:rsid w:val="00442005"/>
    <w:rsid w:val="00462B3E"/>
    <w:rsid w:val="004B3AA2"/>
    <w:rsid w:val="004C049F"/>
    <w:rsid w:val="004E4D34"/>
    <w:rsid w:val="005000E2"/>
    <w:rsid w:val="005305FC"/>
    <w:rsid w:val="005747E5"/>
    <w:rsid w:val="00616B5A"/>
    <w:rsid w:val="006353B9"/>
    <w:rsid w:val="00660A30"/>
    <w:rsid w:val="00675D4E"/>
    <w:rsid w:val="006A3CE7"/>
    <w:rsid w:val="006A4670"/>
    <w:rsid w:val="00726966"/>
    <w:rsid w:val="00727B33"/>
    <w:rsid w:val="008A10A5"/>
    <w:rsid w:val="00962F01"/>
    <w:rsid w:val="00971226"/>
    <w:rsid w:val="00975BA1"/>
    <w:rsid w:val="009A18FF"/>
    <w:rsid w:val="009A40B5"/>
    <w:rsid w:val="009B213B"/>
    <w:rsid w:val="009F4212"/>
    <w:rsid w:val="00A30E1E"/>
    <w:rsid w:val="00A41410"/>
    <w:rsid w:val="00AD3E24"/>
    <w:rsid w:val="00B1713D"/>
    <w:rsid w:val="00C6554A"/>
    <w:rsid w:val="00CC5FBD"/>
    <w:rsid w:val="00D3626F"/>
    <w:rsid w:val="00D7710C"/>
    <w:rsid w:val="00DC27FC"/>
    <w:rsid w:val="00E33B9F"/>
    <w:rsid w:val="00E3713D"/>
    <w:rsid w:val="00E54AD8"/>
    <w:rsid w:val="00EC125E"/>
    <w:rsid w:val="00ED7C44"/>
    <w:rsid w:val="00F2670E"/>
    <w:rsid w:val="00F562B2"/>
    <w:rsid w:val="00F63C72"/>
    <w:rsid w:val="00FB3314"/>
    <w:rsid w:val="00FD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05AE6"/>
  <w15:chartTrackingRefBased/>
  <w15:docId w15:val="{79A0C087-6CF2-472E-82E8-F8EEC16D2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9F421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6F1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562B2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562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2B2"/>
    <w:pPr>
      <w:spacing w:after="100"/>
      <w:ind w:left="220"/>
    </w:pPr>
  </w:style>
  <w:style w:type="table" w:styleId="TableGrid">
    <w:name w:val="Table Grid"/>
    <w:basedOn w:val="TableNormal"/>
    <w:uiPriority w:val="39"/>
    <w:rsid w:val="0005700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hyperlink" Target="https://www.kaggle.com/andrewmvd/road-sign-detection" TargetMode="External"/><Relationship Id="rId34" Type="http://schemas.openxmlformats.org/officeDocument/2006/relationships/hyperlink" Target="https://tiwarinitin1999.medium.com/yolov3-custom-object-detection-with-transfer-learning-47186c8f166d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MINED30/Face_Mask_Detection_YOLO?fbclid=IwAR1uVLNqP3l9_6Wi3El_F9wA0QeHDM-ENJ8Iw_99_nUSxv-zq23pKu-i4Kk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github.com/MINED30/Face_Mask_Detection_YOLO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tiwarinitin1999.medium.com/yolov3-custom-object-detection-with-transfer-learning-47186c8f166d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eu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0E6C9-5D39-42EE-8557-E6798C160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163</TotalTime>
  <Pages>1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</dc:creator>
  <cp:keywords/>
  <dc:description/>
  <cp:lastModifiedBy>HIẾU HUỲNH CAO NHẬT</cp:lastModifiedBy>
  <cp:revision>27</cp:revision>
  <cp:lastPrinted>2022-01-05T04:07:00Z</cp:lastPrinted>
  <dcterms:created xsi:type="dcterms:W3CDTF">2022-01-04T10:21:00Z</dcterms:created>
  <dcterms:modified xsi:type="dcterms:W3CDTF">2022-01-05T04:07:00Z</dcterms:modified>
</cp:coreProperties>
</file>